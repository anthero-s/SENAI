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2143" w:rsidRDefault="00402143">
      <w:pPr>
        <w:rPr>
          <w:sz w:val="36"/>
          <w:szCs w:val="36"/>
        </w:rPr>
      </w:pPr>
      <w:r>
        <w:t xml:space="preserve">   </w:t>
      </w:r>
      <w:r>
        <w:tab/>
        <w:t xml:space="preserve">   </w:t>
      </w:r>
      <w:r w:rsidRPr="00402143">
        <w:rPr>
          <w:sz w:val="36"/>
          <w:szCs w:val="36"/>
        </w:rPr>
        <w:t xml:space="preserve">Atividade somativa – sistemas operacionais </w:t>
      </w:r>
    </w:p>
    <w:p w:rsidR="00156B99" w:rsidRPr="00402143" w:rsidRDefault="00156B99">
      <w:pPr>
        <w:rPr>
          <w:sz w:val="36"/>
          <w:szCs w:val="36"/>
        </w:rPr>
      </w:pPr>
    </w:p>
    <w:p w:rsidR="00402143" w:rsidRDefault="00402143">
      <w:r w:rsidRPr="00156B99">
        <w:rPr>
          <w:b/>
        </w:rPr>
        <w:t>Passo 1</w:t>
      </w:r>
      <w:r>
        <w:t xml:space="preserve"> – Nesse passo eu criei a máquina, colocando todos os dados necessários. </w:t>
      </w:r>
    </w:p>
    <w:p w:rsidR="00402143" w:rsidRDefault="00402143">
      <w:r>
        <w:rPr>
          <w:noProof/>
        </w:rPr>
        <w:drawing>
          <wp:inline distT="0" distB="0" distL="0" distR="0" wp14:anchorId="621DB7DC" wp14:editId="2923694F">
            <wp:extent cx="5022389" cy="2590800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93" t="26108" r="27269" b="31408"/>
                    <a:stretch/>
                  </pic:blipFill>
                  <pic:spPr bwMode="auto">
                    <a:xfrm>
                      <a:off x="0" y="0"/>
                      <a:ext cx="5129108" cy="2645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143" w:rsidRDefault="00402143"/>
    <w:p w:rsidR="00402143" w:rsidRDefault="00402143">
      <w:r w:rsidRPr="00156B99">
        <w:rPr>
          <w:b/>
        </w:rPr>
        <w:t>Passo 2</w:t>
      </w:r>
      <w:r>
        <w:t xml:space="preserve"> – Nesse passo eu criei o usuário Docente e Estudante, deixando-os no grupo de usuário.</w:t>
      </w:r>
    </w:p>
    <w:p w:rsidR="00DD4A75" w:rsidRDefault="00402143">
      <w:r>
        <w:rPr>
          <w:noProof/>
        </w:rPr>
        <w:drawing>
          <wp:inline distT="0" distB="0" distL="0" distR="0" wp14:anchorId="0453A2EC" wp14:editId="179DF5ED">
            <wp:extent cx="5219700" cy="3895299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99" t="13473" r="23155" b="15620"/>
                    <a:stretch/>
                  </pic:blipFill>
                  <pic:spPr bwMode="auto">
                    <a:xfrm>
                      <a:off x="0" y="0"/>
                      <a:ext cx="5227878" cy="390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2143" w:rsidRDefault="00402143"/>
    <w:p w:rsidR="00402143" w:rsidRDefault="00402143">
      <w:r w:rsidRPr="00156B99">
        <w:rPr>
          <w:b/>
        </w:rPr>
        <w:lastRenderedPageBreak/>
        <w:t>Passo 3</w:t>
      </w:r>
      <w:r>
        <w:t xml:space="preserve"> – Nesse passo eu criei as pastas (Compartilha, </w:t>
      </w:r>
      <w:proofErr w:type="spellStart"/>
      <w:r>
        <w:t>Material_Curso</w:t>
      </w:r>
      <w:proofErr w:type="spellEnd"/>
      <w:r>
        <w:t xml:space="preserve"> e </w:t>
      </w:r>
      <w:proofErr w:type="spellStart"/>
      <w:r w:rsidR="00156B99">
        <w:t>área_restrita</w:t>
      </w:r>
      <w:proofErr w:type="spellEnd"/>
      <w:r w:rsidR="00156B99">
        <w:t>). No material curso eu coloquei dois arquivos de texto (módulo1 e módulo2). Na área restrita eu coloquei mais um arquivo de teto (avaliações).</w:t>
      </w:r>
    </w:p>
    <w:p w:rsidR="00402143" w:rsidRDefault="00402143">
      <w:r>
        <w:rPr>
          <w:noProof/>
        </w:rPr>
        <w:drawing>
          <wp:inline distT="0" distB="0" distL="0" distR="0" wp14:anchorId="34E629D0" wp14:editId="7CDEE574">
            <wp:extent cx="5334000" cy="394551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68" t="14182" r="24330" b="15857"/>
                    <a:stretch/>
                  </pic:blipFill>
                  <pic:spPr bwMode="auto">
                    <a:xfrm>
                      <a:off x="0" y="0"/>
                      <a:ext cx="5345589" cy="395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6B99" w:rsidRDefault="00156B99">
      <w:r>
        <w:rPr>
          <w:noProof/>
        </w:rPr>
        <w:drawing>
          <wp:inline distT="0" distB="0" distL="0" distR="0">
            <wp:extent cx="5318760" cy="3881620"/>
            <wp:effectExtent l="0" t="0" r="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7" t="15600" r="24084" b="16092"/>
                    <a:stretch/>
                  </pic:blipFill>
                  <pic:spPr bwMode="auto">
                    <a:xfrm>
                      <a:off x="0" y="0"/>
                      <a:ext cx="5340091" cy="3897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419C" w:rsidRDefault="00C0419C">
      <w:r w:rsidRPr="00C0419C">
        <w:rPr>
          <w:b/>
        </w:rPr>
        <w:lastRenderedPageBreak/>
        <w:t>Passo 4</w:t>
      </w:r>
      <w:r>
        <w:t xml:space="preserve"> – Nessa parte eu entrei em propriedades da pasta Compartilhada &gt; segurança e adicionei o usuário Estudante permitindo </w:t>
      </w:r>
      <w:r>
        <w:t>para ler e executar, listar conteúdo da pasta e leitu</w:t>
      </w:r>
      <w:r>
        <w:t xml:space="preserve">ra. Também adicionei o usuário Docente e permiti tudo. </w:t>
      </w:r>
    </w:p>
    <w:p w:rsidR="00C0419C" w:rsidRDefault="00C0419C"/>
    <w:p w:rsidR="00C0419C" w:rsidRDefault="00C0419C" w:rsidP="00C0419C">
      <w:pPr>
        <w:pStyle w:val="NormalWeb"/>
      </w:pPr>
      <w:r>
        <w:rPr>
          <w:noProof/>
        </w:rPr>
        <w:drawing>
          <wp:inline distT="0" distB="0" distL="0" distR="0">
            <wp:extent cx="5417820" cy="3702303"/>
            <wp:effectExtent l="0" t="0" r="0" b="0"/>
            <wp:docPr id="6" name="Imagem 6" descr="C:\Users\2anoA\AppData\Local\Packages\Microsoft.Windows.Photos_8wekyb3d8bbwe\TempState\ShareServiceTempFolder\print_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2anoA\AppData\Local\Packages\Microsoft.Windows.Photos_8wekyb3d8bbwe\TempState\ShareServiceTempFolder\print_1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42" t="20383" r="23170" b="15678"/>
                    <a:stretch/>
                  </pic:blipFill>
                  <pic:spPr bwMode="auto">
                    <a:xfrm>
                      <a:off x="0" y="0"/>
                      <a:ext cx="5451507" cy="3725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419C" w:rsidRDefault="00C0419C" w:rsidP="00C0419C">
      <w:pPr>
        <w:pStyle w:val="NormalWeb"/>
      </w:pPr>
      <w:r>
        <w:rPr>
          <w:noProof/>
        </w:rPr>
        <w:drawing>
          <wp:inline distT="0" distB="0" distL="0" distR="0">
            <wp:extent cx="5425440" cy="3611596"/>
            <wp:effectExtent l="0" t="0" r="381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72" t="13236" r="23413" b="15367"/>
                    <a:stretch/>
                  </pic:blipFill>
                  <pic:spPr bwMode="auto">
                    <a:xfrm>
                      <a:off x="0" y="0"/>
                      <a:ext cx="5476964" cy="3645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419C" w:rsidRDefault="00C0419C" w:rsidP="00C0419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0419C">
        <w:rPr>
          <w:rFonts w:asciiTheme="minorHAnsi" w:hAnsiTheme="minorHAnsi" w:cstheme="minorHAnsi"/>
          <w:b/>
          <w:sz w:val="22"/>
          <w:szCs w:val="22"/>
        </w:rPr>
        <w:lastRenderedPageBreak/>
        <w:t>Passo 5</w:t>
      </w:r>
      <w:r w:rsidRPr="00C0419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–</w:t>
      </w:r>
      <w:r w:rsidRPr="00C0419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Nesse passo eu entrei em propriedades da pasta</w:t>
      </w:r>
      <w:r w:rsidR="00E95D6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95D6D">
        <w:rPr>
          <w:rFonts w:asciiTheme="minorHAnsi" w:hAnsiTheme="minorHAnsi" w:cstheme="minorHAnsi"/>
          <w:sz w:val="22"/>
          <w:szCs w:val="22"/>
        </w:rPr>
        <w:t>Materiais_curso</w:t>
      </w:r>
      <w:proofErr w:type="spellEnd"/>
      <w:r w:rsidR="00E95D6D">
        <w:rPr>
          <w:rFonts w:asciiTheme="minorHAnsi" w:hAnsiTheme="minorHAnsi" w:cstheme="minorHAnsi"/>
          <w:sz w:val="22"/>
          <w:szCs w:val="22"/>
        </w:rPr>
        <w:t xml:space="preserve"> &gt; segurança e adicionei o usuário Estudante apenas com </w:t>
      </w:r>
      <w:r w:rsidR="00E95D6D" w:rsidRPr="00E95D6D">
        <w:rPr>
          <w:rFonts w:asciiTheme="minorHAnsi" w:hAnsiTheme="minorHAnsi" w:cstheme="minorHAnsi"/>
          <w:sz w:val="22"/>
          <w:szCs w:val="22"/>
        </w:rPr>
        <w:t>Permissão para ler e executar (sem permissão para modificar)</w:t>
      </w:r>
      <w:r w:rsidR="00E95D6D">
        <w:rPr>
          <w:rFonts w:asciiTheme="minorHAnsi" w:hAnsiTheme="minorHAnsi" w:cstheme="minorHAnsi"/>
          <w:sz w:val="22"/>
          <w:szCs w:val="22"/>
        </w:rPr>
        <w:t>. Depois eu adicionei o usuário Docente e autorizei tudo.</w:t>
      </w:r>
    </w:p>
    <w:p w:rsidR="00E95D6D" w:rsidRDefault="00E95D6D" w:rsidP="00C0419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95D6D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>
            <wp:extent cx="5654040" cy="4254665"/>
            <wp:effectExtent l="0" t="0" r="3810" b="0"/>
            <wp:docPr id="8" name="Imagem 8" descr="C:\Users\2anoA\Documents\anthero SENAI\sistemas_operacionais\prints_somativa-anthero_franco_sprana\print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2anoA\Documents\anthero SENAI\sistemas_operacionais\prints_somativa-anthero_franco_sprana\print_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7" t="13472" r="23552" b="15383"/>
                    <a:stretch/>
                  </pic:blipFill>
                  <pic:spPr bwMode="auto">
                    <a:xfrm>
                      <a:off x="0" y="0"/>
                      <a:ext cx="5669045" cy="4265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5D6D" w:rsidRDefault="00E95D6D" w:rsidP="00C0419C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>
            <wp:extent cx="5645959" cy="3726180"/>
            <wp:effectExtent l="0" t="0" r="0" b="762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00" t="13473" r="23552" b="15620"/>
                    <a:stretch/>
                  </pic:blipFill>
                  <pic:spPr bwMode="auto">
                    <a:xfrm>
                      <a:off x="0" y="0"/>
                      <a:ext cx="5693853" cy="3757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5D6D" w:rsidRDefault="00E95D6D" w:rsidP="00C0419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95D6D">
        <w:rPr>
          <w:rFonts w:asciiTheme="minorHAnsi" w:hAnsiTheme="minorHAnsi" w:cstheme="minorHAnsi"/>
          <w:b/>
          <w:sz w:val="22"/>
          <w:szCs w:val="22"/>
        </w:rPr>
        <w:lastRenderedPageBreak/>
        <w:t>Passo 6</w:t>
      </w:r>
      <w:r>
        <w:rPr>
          <w:rFonts w:asciiTheme="minorHAnsi" w:hAnsiTheme="minorHAnsi" w:cstheme="minorHAnsi"/>
          <w:sz w:val="22"/>
          <w:szCs w:val="22"/>
        </w:rPr>
        <w:t xml:space="preserve"> – Nesse passo eu entrei em propriedades na pasta </w:t>
      </w:r>
      <w:proofErr w:type="spellStart"/>
      <w:r>
        <w:rPr>
          <w:rFonts w:asciiTheme="minorHAnsi" w:hAnsiTheme="minorHAnsi" w:cstheme="minorHAnsi"/>
          <w:sz w:val="22"/>
          <w:szCs w:val="22"/>
        </w:rPr>
        <w:t>Area</w:t>
      </w:r>
      <w:proofErr w:type="gramStart"/>
      <w:r>
        <w:rPr>
          <w:rFonts w:asciiTheme="minorHAnsi" w:hAnsiTheme="minorHAnsi" w:cstheme="minorHAnsi"/>
          <w:sz w:val="22"/>
          <w:szCs w:val="22"/>
        </w:rPr>
        <w:t>_Restrita</w:t>
      </w:r>
      <w:proofErr w:type="spellEnd"/>
      <w:proofErr w:type="gramEnd"/>
      <w:r>
        <w:rPr>
          <w:rFonts w:asciiTheme="minorHAnsi" w:hAnsiTheme="minorHAnsi" w:cstheme="minorHAnsi"/>
          <w:sz w:val="22"/>
          <w:szCs w:val="22"/>
        </w:rPr>
        <w:t xml:space="preserve"> &gt; segurança e adicionei o usuário Estudante, negando tudo. Logo depois adicionei o usuário Docente e permiti tudo.</w:t>
      </w:r>
    </w:p>
    <w:p w:rsidR="00E95D6D" w:rsidRDefault="00E95D6D" w:rsidP="00C0419C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>
            <wp:extent cx="5623560" cy="4238864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3" t="13473" r="23552" b="15620"/>
                    <a:stretch/>
                  </pic:blipFill>
                  <pic:spPr bwMode="auto">
                    <a:xfrm>
                      <a:off x="0" y="0"/>
                      <a:ext cx="5634934" cy="4247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5D6D" w:rsidRDefault="00E95D6D" w:rsidP="00C0419C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>
            <wp:extent cx="5661660" cy="3882390"/>
            <wp:effectExtent l="0" t="0" r="0" b="381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3" t="13473" r="23552" b="15620"/>
                    <a:stretch/>
                  </pic:blipFill>
                  <pic:spPr bwMode="auto">
                    <a:xfrm>
                      <a:off x="0" y="0"/>
                      <a:ext cx="5684029" cy="389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5D6D" w:rsidRDefault="00E95D6D" w:rsidP="00C0419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95D6D">
        <w:rPr>
          <w:rFonts w:asciiTheme="minorHAnsi" w:hAnsiTheme="minorHAnsi" w:cstheme="minorHAnsi"/>
          <w:b/>
          <w:sz w:val="22"/>
          <w:szCs w:val="22"/>
        </w:rPr>
        <w:lastRenderedPageBreak/>
        <w:t>Passo 7</w:t>
      </w:r>
      <w:r>
        <w:rPr>
          <w:rFonts w:asciiTheme="minorHAnsi" w:hAnsiTheme="minorHAnsi" w:cstheme="minorHAnsi"/>
          <w:sz w:val="22"/>
          <w:szCs w:val="22"/>
        </w:rPr>
        <w:t xml:space="preserve"> – Nesse passo eu entrei no usuário estudante e tentei acessar </w:t>
      </w:r>
      <w:r w:rsidR="00812449">
        <w:rPr>
          <w:rFonts w:asciiTheme="minorHAnsi" w:hAnsiTheme="minorHAnsi" w:cstheme="minorHAnsi"/>
          <w:sz w:val="22"/>
          <w:szCs w:val="22"/>
        </w:rPr>
        <w:t xml:space="preserve">a pasta </w:t>
      </w:r>
      <w:proofErr w:type="spellStart"/>
      <w:r w:rsidR="00812449">
        <w:rPr>
          <w:rFonts w:asciiTheme="minorHAnsi" w:hAnsiTheme="minorHAnsi" w:cstheme="minorHAnsi"/>
          <w:sz w:val="22"/>
          <w:szCs w:val="22"/>
        </w:rPr>
        <w:t>Area</w:t>
      </w:r>
      <w:proofErr w:type="gramStart"/>
      <w:r w:rsidR="00812449">
        <w:rPr>
          <w:rFonts w:asciiTheme="minorHAnsi" w:hAnsiTheme="minorHAnsi" w:cstheme="minorHAnsi"/>
          <w:sz w:val="22"/>
          <w:szCs w:val="22"/>
        </w:rPr>
        <w:t>_Restrita</w:t>
      </w:r>
      <w:proofErr w:type="spellEnd"/>
      <w:proofErr w:type="gramEnd"/>
      <w:r w:rsidR="00812449">
        <w:rPr>
          <w:rFonts w:asciiTheme="minorHAnsi" w:hAnsiTheme="minorHAnsi" w:cstheme="minorHAnsi"/>
          <w:sz w:val="22"/>
          <w:szCs w:val="22"/>
        </w:rPr>
        <w:t>, logo fui negado.</w:t>
      </w:r>
    </w:p>
    <w:p w:rsidR="00812449" w:rsidRDefault="00812449" w:rsidP="00C0419C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>
            <wp:extent cx="5821680" cy="4392711"/>
            <wp:effectExtent l="0" t="0" r="762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02" t="12621" r="23546" b="15683"/>
                    <a:stretch/>
                  </pic:blipFill>
                  <pic:spPr bwMode="auto">
                    <a:xfrm>
                      <a:off x="0" y="0"/>
                      <a:ext cx="5848141" cy="4412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2449" w:rsidRDefault="00812449" w:rsidP="00C0419C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812449" w:rsidRDefault="00812449" w:rsidP="00C0419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449">
        <w:rPr>
          <w:rFonts w:asciiTheme="minorHAnsi" w:hAnsiTheme="minorHAnsi" w:cstheme="minorHAnsi"/>
          <w:b/>
          <w:sz w:val="22"/>
          <w:szCs w:val="22"/>
        </w:rPr>
        <w:t>Passo 8</w:t>
      </w:r>
      <w:r>
        <w:rPr>
          <w:rFonts w:asciiTheme="minorHAnsi" w:hAnsiTheme="minorHAnsi" w:cstheme="minorHAnsi"/>
          <w:sz w:val="22"/>
          <w:szCs w:val="22"/>
        </w:rPr>
        <w:t xml:space="preserve"> – voltei pro usuário </w:t>
      </w:r>
      <w:proofErr w:type="spellStart"/>
      <w:r>
        <w:rPr>
          <w:rFonts w:asciiTheme="minorHAnsi" w:hAnsiTheme="minorHAnsi" w:cstheme="minorHAnsi"/>
          <w:sz w:val="22"/>
          <w:szCs w:val="22"/>
        </w:rPr>
        <w:t>adm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e impedi o acesso do </w:t>
      </w:r>
      <w:proofErr w:type="spellStart"/>
      <w:r>
        <w:rPr>
          <w:rFonts w:asciiTheme="minorHAnsi" w:hAnsiTheme="minorHAnsi" w:cstheme="minorHAnsi"/>
          <w:sz w:val="22"/>
          <w:szCs w:val="22"/>
        </w:rPr>
        <w:t>prompt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de comando.</w:t>
      </w:r>
    </w:p>
    <w:p w:rsidR="00812449" w:rsidRDefault="00812449" w:rsidP="00C0419C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>
            <wp:extent cx="5844540" cy="3048000"/>
            <wp:effectExtent l="0" t="0" r="381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00" t="13000" r="23288" b="15856"/>
                    <a:stretch/>
                  </pic:blipFill>
                  <pic:spPr bwMode="auto">
                    <a:xfrm>
                      <a:off x="0" y="0"/>
                      <a:ext cx="5844695" cy="304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2449" w:rsidRDefault="00812449" w:rsidP="00C0419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449">
        <w:rPr>
          <w:rFonts w:asciiTheme="minorHAnsi" w:hAnsiTheme="minorHAnsi" w:cstheme="minorHAnsi"/>
          <w:b/>
          <w:sz w:val="22"/>
          <w:szCs w:val="22"/>
        </w:rPr>
        <w:lastRenderedPageBreak/>
        <w:t>Passo 9</w:t>
      </w:r>
      <w:r>
        <w:rPr>
          <w:rFonts w:asciiTheme="minorHAnsi" w:hAnsiTheme="minorHAnsi" w:cstheme="minorHAnsi"/>
          <w:sz w:val="22"/>
          <w:szCs w:val="22"/>
        </w:rPr>
        <w:t xml:space="preserve"> – Nesse passo eu impedi o acesso ao editor de registro.</w:t>
      </w:r>
    </w:p>
    <w:p w:rsidR="00812449" w:rsidRDefault="00812449" w:rsidP="00C0419C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w:drawing>
          <wp:inline distT="0" distB="0" distL="0" distR="0">
            <wp:extent cx="5684520" cy="4222049"/>
            <wp:effectExtent l="0" t="0" r="0" b="762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3" t="13236" r="23154" b="15841"/>
                    <a:stretch/>
                  </pic:blipFill>
                  <pic:spPr bwMode="auto">
                    <a:xfrm>
                      <a:off x="0" y="0"/>
                      <a:ext cx="5703227" cy="423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2449" w:rsidRDefault="00812449" w:rsidP="00C0419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449">
        <w:rPr>
          <w:rFonts w:asciiTheme="minorHAnsi" w:hAnsiTheme="minorHAnsi" w:cstheme="minorHAnsi"/>
          <w:b/>
          <w:sz w:val="22"/>
          <w:szCs w:val="22"/>
        </w:rPr>
        <w:t>Passo 10</w:t>
      </w:r>
      <w:r>
        <w:rPr>
          <w:rFonts w:asciiTheme="minorHAnsi" w:hAnsiTheme="minorHAnsi" w:cstheme="minorHAnsi"/>
          <w:sz w:val="22"/>
          <w:szCs w:val="22"/>
        </w:rPr>
        <w:t xml:space="preserve"> – Nesse passo eu restringi o acesso ao Painel de Controle.</w:t>
      </w:r>
    </w:p>
    <w:p w:rsidR="00812449" w:rsidRPr="00C0419C" w:rsidRDefault="00812449" w:rsidP="00C0419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12449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>
            <wp:extent cx="5699760" cy="3756660"/>
            <wp:effectExtent l="0" t="0" r="0" b="0"/>
            <wp:docPr id="15" name="Imagem 15" descr="C:\Users\2anoA\Documents\anthero SENAI\sistemas_operacionais\prints_somativa-anthero_franco_sprana\print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2anoA\Documents\anthero SENAI\sistemas_operacionais\prints_somativa-anthero_franco_sprana\print_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32" t="13709" r="23154" b="15383"/>
                    <a:stretch/>
                  </pic:blipFill>
                  <pic:spPr bwMode="auto">
                    <a:xfrm>
                      <a:off x="0" y="0"/>
                      <a:ext cx="5729800" cy="3776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0419C" w:rsidRDefault="00C0419C"/>
    <w:sectPr w:rsidR="00C0419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143"/>
    <w:rsid w:val="00156B99"/>
    <w:rsid w:val="00402143"/>
    <w:rsid w:val="00812449"/>
    <w:rsid w:val="00C0419C"/>
    <w:rsid w:val="00DD4A75"/>
    <w:rsid w:val="00E9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BD53D"/>
  <w15:docId w15:val="{80E52588-7357-408D-82CD-4B13B207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nfaseSutil">
    <w:name w:val="Subtle Emphasis"/>
    <w:basedOn w:val="Fontepargpadro"/>
    <w:uiPriority w:val="19"/>
    <w:qFormat/>
    <w:rPr>
      <w:i/>
      <w:iCs/>
      <w:color w:val="808080" w:themeColor="text1" w:themeTint="7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  <w:color w:val="4F81BD" w:themeColor="accent1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Pr>
      <w:b/>
      <w:bCs/>
      <w:smallCaps/>
      <w:spacing w:val="5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unhideWhenUsed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041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tion-enable-hover">
    <w:name w:val="notion-enable-hover"/>
    <w:basedOn w:val="Fontepargpadro"/>
    <w:rsid w:val="00E95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41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4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50</TotalTime>
  <Pages>8</Pages>
  <Words>230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2anoA</dc:creator>
  <cp:keywords/>
  <dc:description/>
  <cp:lastModifiedBy>2anoA</cp:lastModifiedBy>
  <cp:revision>1</cp:revision>
  <dcterms:created xsi:type="dcterms:W3CDTF">2025-03-25T16:54:00Z</dcterms:created>
  <dcterms:modified xsi:type="dcterms:W3CDTF">2025-03-25T17:44:00Z</dcterms:modified>
</cp:coreProperties>
</file>